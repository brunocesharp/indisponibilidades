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0A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A5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A8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A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B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C" w14:textId="39ED090E" w:rsidR="00406DA2" w:rsidRPr="0008450B" w:rsidRDefault="00136FC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  <w:lang w:val="pt-BR"/>
        </w:rPr>
        <w:t>Nome do projeto</w:t>
      </w:r>
    </w:p>
    <w:p w14:paraId="5D77F0AF" w14:textId="31130FBE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5D77F0B0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5D77F0B4" w14:textId="281019C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D77F0B5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D77F0B6" w14:textId="02BE3196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 w:rsidRPr="0008450B">
        <w:rPr>
          <w:rFonts w:ascii="Arial" w:hAnsi="Arial" w:cs="Arial"/>
          <w:b/>
          <w:sz w:val="20"/>
          <w:szCs w:val="20"/>
          <w:lang w:eastAsia="en-US"/>
        </w:rPr>
        <w:t>Responsável pelo Documento:</w:t>
      </w:r>
      <w:r w:rsidR="005479C6">
        <w:rPr>
          <w:rFonts w:ascii="Arial" w:hAnsi="Arial" w:cs="Arial"/>
          <w:b/>
          <w:sz w:val="20"/>
          <w:szCs w:val="20"/>
          <w:lang w:eastAsia="en-US"/>
        </w:rPr>
        <w:t xml:space="preserve"> </w:t>
      </w:r>
      <w:r w:rsidR="005479C6" w:rsidRPr="006A518A">
        <w:rPr>
          <w:rFonts w:ascii="Arial" w:hAnsi="Arial" w:cs="Arial"/>
          <w:i/>
          <w:sz w:val="20"/>
          <w:szCs w:val="20"/>
          <w:lang w:eastAsia="en-US"/>
        </w:rPr>
        <w:t>Nome do</w:t>
      </w:r>
      <w:r w:rsidRPr="006A518A">
        <w:rPr>
          <w:rFonts w:ascii="Arial" w:hAnsi="Arial" w:cs="Arial"/>
          <w:b/>
          <w:i/>
          <w:sz w:val="20"/>
          <w:szCs w:val="20"/>
          <w:lang w:eastAsia="en-US"/>
        </w:rPr>
        <w:t xml:space="preserve"> </w:t>
      </w:r>
      <w:r w:rsidR="00136FC5" w:rsidRPr="006A518A">
        <w:rPr>
          <w:rFonts w:ascii="Arial" w:hAnsi="Arial" w:cs="Arial"/>
          <w:i/>
          <w:sz w:val="20"/>
          <w:szCs w:val="20"/>
          <w:lang w:eastAsia="en-US"/>
        </w:rPr>
        <w:t>PO</w:t>
      </w:r>
    </w:p>
    <w:p w14:paraId="5D77F0B8" w14:textId="524C0933" w:rsidR="005F0FCC" w:rsidRDefault="00136FC5" w:rsidP="005F0FCC">
      <w:pPr>
        <w:jc w:val="right"/>
      </w:pPr>
      <w:hyperlink r:id="rId12" w:history="1">
        <w:r w:rsidRPr="00C2038F">
          <w:rPr>
            <w:rStyle w:val="Hyperlink"/>
          </w:rPr>
          <w:t>e-mail do PO@tce.mg.gov.br</w:t>
        </w:r>
      </w:hyperlink>
    </w:p>
    <w:p w14:paraId="3F51D1A5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5D77F0B9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A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B" w14:textId="77777777" w:rsidR="00406DA2" w:rsidRPr="0008450B" w:rsidRDefault="00406DA2" w:rsidP="00406DA2">
      <w:pPr>
        <w:pStyle w:val="Ttulo"/>
        <w:spacing w:before="120"/>
        <w:jc w:val="right"/>
        <w:rPr>
          <w:rFonts w:ascii="Arial" w:hAnsi="Arial" w:cs="Arial"/>
          <w:sz w:val="32"/>
          <w:szCs w:val="32"/>
          <w:lang w:val="pt-BR"/>
        </w:rPr>
      </w:pPr>
    </w:p>
    <w:p w14:paraId="5D77F0BC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3"/>
          <w:footerReference w:type="default" r:id="rId14"/>
          <w:headerReference w:type="first" r:id="rId15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5D77F0BD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5D77F0BE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5D77F0BF" w14:textId="77777777" w:rsidR="00406DA2" w:rsidRPr="0008450B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32"/>
          <w:szCs w:val="32"/>
        </w:rPr>
      </w:pPr>
      <w:r w:rsidRPr="0008450B">
        <w:rPr>
          <w:rFonts w:ascii="Arial" w:hAnsi="Arial" w:cs="Arial"/>
          <w:b/>
          <w:sz w:val="32"/>
          <w:szCs w:val="32"/>
        </w:rPr>
        <w:t>H</w:t>
      </w:r>
      <w:r w:rsidR="00406DA2" w:rsidRPr="0008450B">
        <w:rPr>
          <w:rFonts w:ascii="Arial" w:hAnsi="Arial" w:cs="Arial"/>
          <w:b/>
          <w:sz w:val="32"/>
          <w:szCs w:val="32"/>
        </w:rPr>
        <w:t>istórico de Revisão</w:t>
      </w:r>
    </w:p>
    <w:p w14:paraId="5D77F0C0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560"/>
        <w:gridCol w:w="3459"/>
        <w:gridCol w:w="2901"/>
      </w:tblGrid>
      <w:tr w:rsidR="00406DA2" w:rsidRPr="0008450B" w14:paraId="5D77F0C5" w14:textId="77777777" w:rsidTr="00A15A4E">
        <w:tc>
          <w:tcPr>
            <w:tcW w:w="1440" w:type="dxa"/>
            <w:shd w:val="clear" w:color="auto" w:fill="D9D9D9"/>
            <w:vAlign w:val="center"/>
          </w:tcPr>
          <w:p w14:paraId="5D77F0C1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5D77F0C2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3459" w:type="dxa"/>
            <w:shd w:val="clear" w:color="auto" w:fill="D9D9D9"/>
            <w:vAlign w:val="center"/>
          </w:tcPr>
          <w:p w14:paraId="5D77F0C3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5D77F0C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5D77F0CA" w14:textId="77777777" w:rsidTr="003A6383">
        <w:tc>
          <w:tcPr>
            <w:tcW w:w="1440" w:type="dxa"/>
            <w:vAlign w:val="center"/>
          </w:tcPr>
          <w:p w14:paraId="5D77F0C6" w14:textId="5CBF70EA" w:rsidR="00406DA2" w:rsidRPr="0008450B" w:rsidRDefault="00136FC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</w:p>
        </w:tc>
        <w:tc>
          <w:tcPr>
            <w:tcW w:w="1560" w:type="dxa"/>
            <w:vAlign w:val="center"/>
          </w:tcPr>
          <w:p w14:paraId="5D77F0C7" w14:textId="2A3983AD" w:rsidR="00406DA2" w:rsidRPr="0008450B" w:rsidRDefault="00136FC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0.</w:t>
            </w:r>
            <w:r w:rsidR="00FB4FEA">
              <w:rPr>
                <w:rFonts w:ascii="Arial" w:hAnsi="Arial" w:cs="Arial"/>
                <w:lang w:val="pt-BR"/>
              </w:rPr>
              <w:t>1</w:t>
            </w:r>
          </w:p>
        </w:tc>
        <w:tc>
          <w:tcPr>
            <w:tcW w:w="3459" w:type="dxa"/>
            <w:vAlign w:val="center"/>
          </w:tcPr>
          <w:p w14:paraId="5D77F0C8" w14:textId="77777777" w:rsidR="00406DA2" w:rsidRPr="0008450B" w:rsidRDefault="00406DA2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 w:rsidRPr="0008450B">
              <w:rPr>
                <w:rFonts w:ascii="Arial" w:hAnsi="Arial" w:cs="Arial"/>
                <w:lang w:val="pt-BR"/>
              </w:rPr>
              <w:t>Criação do documento</w:t>
            </w:r>
          </w:p>
        </w:tc>
        <w:tc>
          <w:tcPr>
            <w:tcW w:w="2901" w:type="dxa"/>
            <w:vAlign w:val="center"/>
          </w:tcPr>
          <w:p w14:paraId="5D77F0C9" w14:textId="56167C11" w:rsidR="00406DA2" w:rsidRPr="0008450B" w:rsidRDefault="00136FC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Nome do PO</w:t>
            </w:r>
          </w:p>
        </w:tc>
      </w:tr>
      <w:tr w:rsidR="00BE788B" w:rsidRPr="0008450B" w14:paraId="4E0670FD" w14:textId="77777777" w:rsidTr="00BE788B">
        <w:tc>
          <w:tcPr>
            <w:tcW w:w="1440" w:type="dxa"/>
            <w:vAlign w:val="center"/>
          </w:tcPr>
          <w:p w14:paraId="25D0FD7B" w14:textId="30BAC008" w:rsidR="00BE788B" w:rsidRDefault="00BE788B" w:rsidP="00BE788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</w:p>
        </w:tc>
        <w:tc>
          <w:tcPr>
            <w:tcW w:w="1560" w:type="dxa"/>
            <w:vAlign w:val="center"/>
          </w:tcPr>
          <w:p w14:paraId="5D9930B2" w14:textId="4977249F" w:rsidR="00BE788B" w:rsidRDefault="00BE788B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0.</w:t>
            </w:r>
            <w:r w:rsidR="00FB4FEA"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3459" w:type="dxa"/>
            <w:vAlign w:val="center"/>
          </w:tcPr>
          <w:p w14:paraId="58EE14C6" w14:textId="2438044F" w:rsidR="00BE788B" w:rsidRPr="00A4256F" w:rsidRDefault="00BE788B" w:rsidP="00BE788B">
            <w:pPr>
              <w:pStyle w:val="RUPTabela"/>
              <w:rPr>
                <w:rFonts w:ascii="Arial" w:hAnsi="Arial" w:cs="Arial"/>
                <w:lang w:val="pt-BR"/>
              </w:rPr>
            </w:pPr>
            <w:r w:rsidRPr="00A4256F">
              <w:rPr>
                <w:rFonts w:ascii="Arial" w:hAnsi="Arial" w:cs="Arial"/>
                <w:lang w:val="pt-BR"/>
              </w:rPr>
              <w:t xml:space="preserve">Inserção </w:t>
            </w:r>
            <w:r w:rsidR="00A4256F" w:rsidRPr="00A4256F">
              <w:rPr>
                <w:rFonts w:ascii="Arial" w:hAnsi="Arial" w:cs="Arial"/>
                <w:lang w:val="pt-BR"/>
              </w:rPr>
              <w:t>do cenário 3 US 2.2.1</w:t>
            </w:r>
          </w:p>
        </w:tc>
        <w:tc>
          <w:tcPr>
            <w:tcW w:w="2901" w:type="dxa"/>
            <w:vAlign w:val="center"/>
          </w:tcPr>
          <w:p w14:paraId="409FD04A" w14:textId="727BD227" w:rsidR="00BE788B" w:rsidRDefault="00BE788B" w:rsidP="00BE788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Nome responsável</w:t>
            </w:r>
          </w:p>
        </w:tc>
      </w:tr>
      <w:tr w:rsidR="00FB4FEA" w:rsidRPr="0008450B" w14:paraId="3AE59D04" w14:textId="77777777" w:rsidTr="00BE788B">
        <w:tc>
          <w:tcPr>
            <w:tcW w:w="1440" w:type="dxa"/>
            <w:vAlign w:val="center"/>
          </w:tcPr>
          <w:p w14:paraId="12AA0557" w14:textId="2711FAAC" w:rsidR="00FB4FEA" w:rsidRDefault="00FB4FEA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  <w:r>
              <w:rPr>
                <w:rFonts w:ascii="Arial" w:hAnsi="Arial" w:cs="Arial"/>
                <w:lang w:val="pt-BR"/>
              </w:rPr>
              <w:t>/</w:t>
            </w:r>
            <w:proofErr w:type="spellStart"/>
            <w:r>
              <w:rPr>
                <w:rFonts w:ascii="Arial" w:hAnsi="Arial" w:cs="Arial"/>
                <w:lang w:val="pt-BR"/>
              </w:rPr>
              <w:t>xx</w:t>
            </w:r>
            <w:proofErr w:type="spellEnd"/>
          </w:p>
        </w:tc>
        <w:tc>
          <w:tcPr>
            <w:tcW w:w="1560" w:type="dxa"/>
            <w:vAlign w:val="center"/>
          </w:tcPr>
          <w:p w14:paraId="1F9B835E" w14:textId="60907D26" w:rsidR="00FB4FEA" w:rsidRDefault="00FB4FEA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0.3</w:t>
            </w:r>
          </w:p>
        </w:tc>
        <w:tc>
          <w:tcPr>
            <w:tcW w:w="3459" w:type="dxa"/>
            <w:vAlign w:val="center"/>
          </w:tcPr>
          <w:p w14:paraId="2C0B7FCC" w14:textId="2E1B379F" w:rsidR="00FB4FEA" w:rsidRPr="00A4256F" w:rsidRDefault="00FB4FEA" w:rsidP="00FB4FEA">
            <w:pPr>
              <w:pStyle w:val="RUPTabela"/>
              <w:rPr>
                <w:rFonts w:ascii="Arial" w:hAnsi="Arial" w:cs="Arial"/>
                <w:lang w:val="pt-BR"/>
              </w:rPr>
            </w:pPr>
            <w:r w:rsidRPr="00A4256F">
              <w:rPr>
                <w:rFonts w:ascii="Arial" w:hAnsi="Arial" w:cs="Arial"/>
                <w:lang w:val="pt-BR"/>
              </w:rPr>
              <w:t xml:space="preserve">Remoção </w:t>
            </w:r>
            <w:r w:rsidR="00A4256F">
              <w:rPr>
                <w:rFonts w:ascii="Arial" w:hAnsi="Arial" w:cs="Arial"/>
                <w:lang w:val="pt-BR"/>
              </w:rPr>
              <w:t>de critério de aceite da US 2.2.1</w:t>
            </w:r>
          </w:p>
        </w:tc>
        <w:tc>
          <w:tcPr>
            <w:tcW w:w="2901" w:type="dxa"/>
            <w:vAlign w:val="center"/>
          </w:tcPr>
          <w:p w14:paraId="503275FF" w14:textId="1D56D40F" w:rsidR="00FB4FEA" w:rsidRDefault="00FB4FEA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Nome responsável</w:t>
            </w:r>
          </w:p>
        </w:tc>
      </w:tr>
    </w:tbl>
    <w:p w14:paraId="5D77F0CB" w14:textId="77777777" w:rsidR="00406DA2" w:rsidRPr="0008450B" w:rsidRDefault="00406DA2" w:rsidP="00406DA2">
      <w:pPr>
        <w:rPr>
          <w:rFonts w:ascii="Arial" w:hAnsi="Arial" w:cs="Arial"/>
        </w:rPr>
      </w:pPr>
    </w:p>
    <w:p w14:paraId="5D77F0CC" w14:textId="77777777" w:rsidR="00406DA2" w:rsidRPr="0008450B" w:rsidRDefault="00406DA2" w:rsidP="00406DA2">
      <w:pPr>
        <w:rPr>
          <w:rFonts w:ascii="Arial" w:hAnsi="Arial" w:cs="Arial"/>
        </w:rPr>
      </w:pPr>
    </w:p>
    <w:p w14:paraId="5D77F0CD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5D77F0CE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C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0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9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DA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5D77F0F4" w14:textId="175E3656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D77F0F5" w14:textId="77777777" w:rsidR="00406DA2" w:rsidRPr="0008450B" w:rsidRDefault="00406DA2" w:rsidP="00F35EC0">
      <w:pPr>
        <w:rPr>
          <w:rFonts w:ascii="Arial" w:hAnsi="Arial" w:cs="Arial"/>
        </w:rPr>
      </w:pPr>
    </w:p>
    <w:p w14:paraId="5D77F0F6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p w14:paraId="51646252" w14:textId="77777777" w:rsidR="00E356DC" w:rsidRDefault="00AD21BD" w:rsidP="00AD21BD">
      <w:pPr>
        <w:jc w:val="both"/>
        <w:rPr>
          <w:rFonts w:ascii="Arial" w:hAnsi="Arial" w:cs="Arial"/>
          <w:sz w:val="20"/>
          <w:szCs w:val="20"/>
        </w:rPr>
      </w:pPr>
      <w:bookmarkStart w:id="12" w:name="_Abreviações_e_Definições"/>
      <w:bookmarkStart w:id="13" w:name="_Toc270584320"/>
      <w:bookmarkStart w:id="14" w:name="_Toc329851635"/>
      <w:bookmarkStart w:id="15" w:name="_Toc148950904"/>
      <w:bookmarkEnd w:id="12"/>
      <w:r w:rsidRPr="00E356DC">
        <w:rPr>
          <w:rFonts w:ascii="Arial" w:hAnsi="Arial" w:cs="Arial"/>
          <w:sz w:val="20"/>
          <w:szCs w:val="20"/>
        </w:rPr>
        <w:t xml:space="preserve">A História de Usuário é uma técnica utilizada no desenvolvimento ágil para descrever funcionalidades do sistema a partir da perspectiva do usuário, focando no valor entregue. </w:t>
      </w:r>
    </w:p>
    <w:p w14:paraId="66D9587D" w14:textId="77777777" w:rsidR="00E356DC" w:rsidRDefault="00E356DC" w:rsidP="00AD21BD">
      <w:pPr>
        <w:jc w:val="both"/>
        <w:rPr>
          <w:rFonts w:ascii="Arial" w:hAnsi="Arial" w:cs="Arial"/>
          <w:sz w:val="20"/>
          <w:szCs w:val="20"/>
        </w:rPr>
      </w:pPr>
    </w:p>
    <w:p w14:paraId="225E32CE" w14:textId="4201484D" w:rsidR="00BE788B" w:rsidRDefault="00AD21BD" w:rsidP="00AD21BD">
      <w:pPr>
        <w:jc w:val="both"/>
        <w:rPr>
          <w:rFonts w:ascii="Arial" w:hAnsi="Arial" w:cs="Arial"/>
          <w:sz w:val="20"/>
          <w:szCs w:val="20"/>
        </w:rPr>
      </w:pPr>
      <w:r w:rsidRPr="00E356DC">
        <w:rPr>
          <w:rFonts w:ascii="Arial" w:hAnsi="Arial" w:cs="Arial"/>
          <w:sz w:val="20"/>
          <w:szCs w:val="20"/>
        </w:rPr>
        <w:t>Já o BDD (</w:t>
      </w:r>
      <w:proofErr w:type="spellStart"/>
      <w:r w:rsidRPr="00E356DC">
        <w:rPr>
          <w:rFonts w:ascii="Arial" w:hAnsi="Arial" w:cs="Arial"/>
          <w:sz w:val="20"/>
          <w:szCs w:val="20"/>
        </w:rPr>
        <w:t>Behavior-Driven</w:t>
      </w:r>
      <w:proofErr w:type="spellEnd"/>
      <w:r w:rsidRPr="00E356D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356DC">
        <w:rPr>
          <w:rFonts w:ascii="Arial" w:hAnsi="Arial" w:cs="Arial"/>
          <w:sz w:val="20"/>
          <w:szCs w:val="20"/>
        </w:rPr>
        <w:t>Development</w:t>
      </w:r>
      <w:proofErr w:type="spellEnd"/>
      <w:r w:rsidRPr="00E356DC">
        <w:rPr>
          <w:rFonts w:ascii="Arial" w:hAnsi="Arial" w:cs="Arial"/>
          <w:sz w:val="20"/>
          <w:szCs w:val="20"/>
        </w:rPr>
        <w:t xml:space="preserve">) complementa essa prática ao detalhar comportamentos esperados do sistema por meio de exemplos concretos, usando uma linguagem acessível e estruturada. Ambas as abordagens contribuem para alinhar as necessidades do negócio com a implementação técnica, promovendo uma comunicação eficaz entre equipe e stakeholders. </w:t>
      </w:r>
    </w:p>
    <w:p w14:paraId="463F8166" w14:textId="77777777" w:rsidR="00BE788B" w:rsidRDefault="00BE788B" w:rsidP="00AD21BD">
      <w:pPr>
        <w:jc w:val="both"/>
        <w:rPr>
          <w:rFonts w:ascii="Arial" w:hAnsi="Arial" w:cs="Arial"/>
          <w:sz w:val="20"/>
          <w:szCs w:val="20"/>
        </w:rPr>
      </w:pPr>
    </w:p>
    <w:p w14:paraId="7C436B0C" w14:textId="531ACE9B" w:rsidR="00E356DC" w:rsidRDefault="00BE788B" w:rsidP="00AD21BD">
      <w:pPr>
        <w:jc w:val="both"/>
        <w:rPr>
          <w:rFonts w:ascii="Arial" w:hAnsi="Arial" w:cs="Arial"/>
          <w:sz w:val="20"/>
          <w:szCs w:val="20"/>
        </w:rPr>
      </w:pPr>
      <w:r w:rsidRPr="00BE788B">
        <w:rPr>
          <w:rFonts w:ascii="Arial" w:hAnsi="Arial" w:cs="Arial"/>
          <w:sz w:val="20"/>
          <w:szCs w:val="20"/>
        </w:rPr>
        <w:t>Esta documentação apresenta os conceitos e boas práticas relacionadas a essas técnicas no desenvolvim</w:t>
      </w:r>
      <w:r>
        <w:rPr>
          <w:rFonts w:ascii="Arial" w:hAnsi="Arial" w:cs="Arial"/>
          <w:sz w:val="20"/>
          <w:szCs w:val="20"/>
        </w:rPr>
        <w:t xml:space="preserve">ento do sistema. Também poderá ser </w:t>
      </w:r>
      <w:proofErr w:type="spellStart"/>
      <w:r>
        <w:rPr>
          <w:rFonts w:ascii="Arial" w:hAnsi="Arial" w:cs="Arial"/>
          <w:sz w:val="20"/>
          <w:szCs w:val="20"/>
        </w:rPr>
        <w:t>incluido</w:t>
      </w:r>
      <w:proofErr w:type="spellEnd"/>
      <w:r w:rsidRPr="00BE788B">
        <w:rPr>
          <w:rFonts w:ascii="Arial" w:hAnsi="Arial" w:cs="Arial"/>
          <w:sz w:val="20"/>
          <w:szCs w:val="20"/>
        </w:rPr>
        <w:t xml:space="preserve"> protótipos por história de usuário, que são representações visuais simples das telas ou funcionalidades, ajudando a entender como será a interação do usuário com o sistema.</w:t>
      </w:r>
    </w:p>
    <w:p w14:paraId="5D77F105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3"/>
      <w:bookmarkEnd w:id="14"/>
      <w:bookmarkEnd w:id="15"/>
      <w:r w:rsidRPr="0008450B"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 w14:paraId="72413D4D" w14:textId="4BCC4AC1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26EF1F9C" w14:textId="4583257C" w:rsidR="00AD21BD" w:rsidRDefault="00F07A6D" w:rsidP="00AD21BD">
      <w:pPr>
        <w:jc w:val="both"/>
        <w:rPr>
          <w:rFonts w:ascii="Arial" w:hAnsi="Arial" w:cs="Arial"/>
          <w:sz w:val="20"/>
          <w:szCs w:val="20"/>
        </w:rPr>
      </w:pPr>
      <w:r w:rsidRPr="0008450B">
        <w:rPr>
          <w:rFonts w:ascii="Arial" w:hAnsi="Arial" w:cs="Arial"/>
          <w:sz w:val="20"/>
          <w:szCs w:val="20"/>
        </w:rPr>
        <w:t>Descreve</w:t>
      </w:r>
      <w:bookmarkStart w:id="20" w:name="_Toc102579997"/>
      <w:bookmarkStart w:id="21" w:name="_Toc270584324"/>
      <w:bookmarkStart w:id="22" w:name="_Toc329851638"/>
      <w:bookmarkStart w:id="23" w:name="_Toc148950907"/>
      <w:r w:rsidR="00136FC5">
        <w:rPr>
          <w:rFonts w:ascii="Arial" w:hAnsi="Arial" w:cs="Arial"/>
          <w:sz w:val="20"/>
          <w:szCs w:val="20"/>
        </w:rPr>
        <w:t>r a funcionalidade da feature</w:t>
      </w:r>
    </w:p>
    <w:p w14:paraId="6B27A507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6AF2E444" w14:textId="7A62FC50" w:rsidR="00136FC5" w:rsidRDefault="00136FC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Nome da história de usuário</w:t>
      </w:r>
    </w:p>
    <w:p w14:paraId="58EF3CE0" w14:textId="3F85C9A6" w:rsidR="00136FC5" w:rsidRDefault="00136FC5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136FC5">
        <w:rPr>
          <w:rFonts w:ascii="Arial" w:hAnsi="Arial" w:cs="Arial"/>
          <w:sz w:val="20"/>
          <w:szCs w:val="20"/>
        </w:rPr>
        <w:t xml:space="preserve">Descrever </w:t>
      </w:r>
      <w:r w:rsidR="00BB6B8E">
        <w:rPr>
          <w:rFonts w:ascii="Arial" w:hAnsi="Arial" w:cs="Arial"/>
          <w:sz w:val="20"/>
          <w:szCs w:val="20"/>
        </w:rPr>
        <w:t xml:space="preserve">a história de usuário </w:t>
      </w:r>
      <w:r w:rsidRPr="00BB6B8E">
        <w:rPr>
          <w:rFonts w:ascii="Arial" w:hAnsi="Arial" w:cs="Arial"/>
          <w:sz w:val="20"/>
          <w:szCs w:val="20"/>
        </w:rPr>
        <w:t>no formato</w:t>
      </w:r>
      <w:r w:rsidR="00BB6B8E" w:rsidRPr="00BB6B8E">
        <w:rPr>
          <w:rFonts w:ascii="Arial" w:hAnsi="Arial" w:cs="Arial"/>
          <w:sz w:val="20"/>
          <w:szCs w:val="20"/>
        </w:rPr>
        <w:t>:</w:t>
      </w:r>
      <w:r w:rsidRPr="00BB6B8E">
        <w:rPr>
          <w:rFonts w:ascii="Arial" w:hAnsi="Arial" w:cs="Arial"/>
          <w:sz w:val="20"/>
          <w:szCs w:val="20"/>
        </w:rPr>
        <w:t xml:space="preserve"> </w:t>
      </w:r>
      <w:r w:rsidRPr="00BB6B8E">
        <w:rPr>
          <w:rFonts w:ascii="Arial" w:hAnsi="Arial" w:cs="Arial"/>
          <w:b/>
          <w:sz w:val="20"/>
          <w:szCs w:val="20"/>
        </w:rPr>
        <w:t>Como</w:t>
      </w:r>
      <w:r w:rsidRPr="00BB6B8E">
        <w:rPr>
          <w:rFonts w:ascii="Arial" w:hAnsi="Arial" w:cs="Arial"/>
          <w:sz w:val="20"/>
          <w:szCs w:val="20"/>
        </w:rPr>
        <w:t xml:space="preserve"> [tipo de usuário], </w:t>
      </w:r>
      <w:r w:rsidRPr="00BB6B8E">
        <w:rPr>
          <w:rFonts w:ascii="Arial" w:hAnsi="Arial" w:cs="Arial"/>
          <w:b/>
          <w:sz w:val="20"/>
          <w:szCs w:val="20"/>
        </w:rPr>
        <w:t>eu quero</w:t>
      </w:r>
      <w:r w:rsidRPr="00BB6B8E">
        <w:rPr>
          <w:rFonts w:ascii="Arial" w:hAnsi="Arial" w:cs="Arial"/>
          <w:sz w:val="20"/>
          <w:szCs w:val="20"/>
        </w:rPr>
        <w:t xml:space="preserve"> [ação] </w:t>
      </w:r>
      <w:r w:rsidRPr="00BB6B8E">
        <w:rPr>
          <w:rFonts w:ascii="Arial" w:hAnsi="Arial" w:cs="Arial"/>
          <w:b/>
          <w:sz w:val="20"/>
          <w:szCs w:val="20"/>
        </w:rPr>
        <w:t xml:space="preserve">para </w:t>
      </w:r>
      <w:r w:rsidRPr="00BB6B8E">
        <w:rPr>
          <w:rFonts w:ascii="Arial" w:hAnsi="Arial" w:cs="Arial"/>
          <w:sz w:val="20"/>
          <w:szCs w:val="20"/>
        </w:rPr>
        <w:t>[benefício]</w:t>
      </w:r>
    </w:p>
    <w:p w14:paraId="0A95AF30" w14:textId="2691E213" w:rsidR="003A6383" w:rsidRDefault="003A6383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459ACCD1" w14:textId="3BB720BE" w:rsidR="003A6383" w:rsidRDefault="003A6383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Critério de aceite: Regras de negócio por </w:t>
      </w:r>
      <w:proofErr w:type="spellStart"/>
      <w:r w:rsidR="00174CBC">
        <w:rPr>
          <w:rFonts w:ascii="Arial" w:hAnsi="Arial" w:cs="Arial"/>
          <w:sz w:val="20"/>
          <w:szCs w:val="20"/>
        </w:rPr>
        <w:t>User</w:t>
      </w:r>
      <w:proofErr w:type="spellEnd"/>
      <w:r w:rsidR="00174CBC">
        <w:rPr>
          <w:rFonts w:ascii="Arial" w:hAnsi="Arial" w:cs="Arial"/>
          <w:sz w:val="20"/>
          <w:szCs w:val="20"/>
        </w:rPr>
        <w:t xml:space="preserve"> Story</w:t>
      </w:r>
    </w:p>
    <w:p w14:paraId="37787F4D" w14:textId="77777777" w:rsidR="00BB6B8E" w:rsidRPr="00BB6B8E" w:rsidRDefault="00BB6B8E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25E71088" w14:textId="18CDCE5A" w:rsidR="00136FC5" w:rsidRPr="00136FC5" w:rsidRDefault="00BB6B8E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BB6B8E">
        <w:rPr>
          <w:rFonts w:ascii="Arial" w:hAnsi="Arial" w:cs="Arial"/>
          <w:sz w:val="20"/>
          <w:szCs w:val="20"/>
        </w:rPr>
        <w:t>Complementar com cenários</w:t>
      </w:r>
      <w:r w:rsidR="00136FC5" w:rsidRPr="00BB6B8E">
        <w:rPr>
          <w:rFonts w:ascii="Arial" w:hAnsi="Arial" w:cs="Arial"/>
          <w:sz w:val="20"/>
          <w:szCs w:val="20"/>
        </w:rPr>
        <w:t xml:space="preserve"> BDD no formato</w:t>
      </w:r>
      <w:r>
        <w:rPr>
          <w:rFonts w:ascii="Arial" w:hAnsi="Arial" w:cs="Arial"/>
          <w:sz w:val="20"/>
          <w:szCs w:val="20"/>
        </w:rPr>
        <w:t>:</w:t>
      </w:r>
      <w:r w:rsidR="00136FC5" w:rsidRPr="00BB6B8E">
        <w:rPr>
          <w:rFonts w:ascii="Arial" w:hAnsi="Arial" w:cs="Arial"/>
          <w:sz w:val="20"/>
          <w:szCs w:val="20"/>
        </w:rPr>
        <w:t xml:space="preserve"> Dado – Quando – Então</w:t>
      </w:r>
    </w:p>
    <w:p w14:paraId="42767D47" w14:textId="0E44A766" w:rsidR="00136FC5" w:rsidRDefault="00136FC5" w:rsidP="00136FC5"/>
    <w:p w14:paraId="7AD6BD7B" w14:textId="45C0492C" w:rsidR="00136FC5" w:rsidRPr="00BB6B8E" w:rsidRDefault="00136FC5" w:rsidP="00136FC5">
      <w:pPr>
        <w:rPr>
          <w:b/>
        </w:rPr>
      </w:pPr>
      <w:r w:rsidRPr="00BB6B8E">
        <w:rPr>
          <w:b/>
        </w:rPr>
        <w:t>Exemplo:</w:t>
      </w:r>
    </w:p>
    <w:p w14:paraId="3EBBD4EA" w14:textId="211A9A0A" w:rsidR="00175F4B" w:rsidRDefault="00175F4B" w:rsidP="00175F4B">
      <w:pPr>
        <w:pStyle w:val="Ttulo1"/>
        <w:numPr>
          <w:ilvl w:val="2"/>
          <w:numId w:val="43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Cadastro de usuário</w:t>
      </w:r>
    </w:p>
    <w:p w14:paraId="2B74BDC7" w14:textId="710E9D0C" w:rsid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  <w:b/>
        </w:rPr>
        <w:t>Como</w:t>
      </w:r>
      <w:r w:rsidRPr="00136FC5">
        <w:rPr>
          <w:rFonts w:ascii="Arial" w:eastAsia="Cambria Math" w:hAnsi="Arial" w:cs="Arial"/>
        </w:rPr>
        <w:t xml:space="preserve"> um novo visitante do site, </w:t>
      </w:r>
      <w:r w:rsidRPr="00136FC5">
        <w:rPr>
          <w:rFonts w:ascii="Arial" w:eastAsia="Cambria Math" w:hAnsi="Arial" w:cs="Arial"/>
          <w:b/>
        </w:rPr>
        <w:t>Quero</w:t>
      </w:r>
      <w:r w:rsidRPr="00136FC5">
        <w:rPr>
          <w:rFonts w:ascii="Arial" w:eastAsia="Cambria Math" w:hAnsi="Arial" w:cs="Arial"/>
        </w:rPr>
        <w:t xml:space="preserve"> me cadastrar com meu e-mail e senha,</w:t>
      </w:r>
      <w:r w:rsidRPr="00136FC5">
        <w:rPr>
          <w:rFonts w:ascii="Arial" w:eastAsia="Cambria Math" w:hAnsi="Arial" w:cs="Arial"/>
        </w:rPr>
        <w:br/>
      </w:r>
      <w:r w:rsidRPr="00136FC5">
        <w:rPr>
          <w:rFonts w:ascii="Arial" w:eastAsia="Cambria Math" w:hAnsi="Arial" w:cs="Arial"/>
          <w:b/>
        </w:rPr>
        <w:t>Para que</w:t>
      </w:r>
      <w:r w:rsidRPr="00136FC5">
        <w:rPr>
          <w:rFonts w:ascii="Arial" w:eastAsia="Cambria Math" w:hAnsi="Arial" w:cs="Arial"/>
        </w:rPr>
        <w:t xml:space="preserve"> eu possa acessar conteúdos exclusivos.</w:t>
      </w:r>
    </w:p>
    <w:p w14:paraId="58ABD7E2" w14:textId="46BC2B65" w:rsidR="00817716" w:rsidRDefault="00817716" w:rsidP="00136FC5">
      <w:pPr>
        <w:pStyle w:val="Pr-formataoHTML"/>
        <w:ind w:left="709"/>
        <w:rPr>
          <w:rFonts w:ascii="Arial" w:eastAsia="Cambria Math" w:hAnsi="Arial" w:cs="Arial"/>
        </w:rPr>
      </w:pPr>
    </w:p>
    <w:p w14:paraId="3BD9A6D8" w14:textId="0CA1A81C" w:rsidR="00817716" w:rsidRPr="00817716" w:rsidRDefault="00817716" w:rsidP="00136FC5">
      <w:pPr>
        <w:pStyle w:val="Pr-formataoHTML"/>
        <w:ind w:left="709"/>
        <w:rPr>
          <w:rFonts w:ascii="Arial" w:eastAsia="Cambria Math" w:hAnsi="Arial" w:cs="Arial"/>
          <w:b/>
        </w:rPr>
      </w:pPr>
      <w:r w:rsidRPr="00817716">
        <w:rPr>
          <w:rFonts w:ascii="Arial" w:eastAsia="Cambria Math" w:hAnsi="Arial" w:cs="Arial"/>
          <w:b/>
        </w:rPr>
        <w:t>Critérios de aceite:</w:t>
      </w:r>
    </w:p>
    <w:p w14:paraId="56B0338D" w14:textId="77777777" w:rsidR="00817716" w:rsidRPr="00817716" w:rsidRDefault="00817716" w:rsidP="00817716">
      <w:pPr>
        <w:pStyle w:val="Pr-formataoHTML"/>
        <w:numPr>
          <w:ilvl w:val="0"/>
          <w:numId w:val="45"/>
        </w:numPr>
        <w:rPr>
          <w:rFonts w:ascii="Arial" w:eastAsia="Cambria Math" w:hAnsi="Arial" w:cs="Arial"/>
        </w:rPr>
      </w:pPr>
      <w:r w:rsidRPr="00817716">
        <w:rPr>
          <w:rFonts w:ascii="Arial" w:eastAsia="Cambria Math" w:hAnsi="Arial" w:cs="Arial"/>
        </w:rPr>
        <w:t>Campos obrigatórios</w:t>
      </w:r>
    </w:p>
    <w:p w14:paraId="40B6929F" w14:textId="77777777" w:rsidR="00817716" w:rsidRPr="00817716" w:rsidRDefault="00817716" w:rsidP="00817716">
      <w:pPr>
        <w:pStyle w:val="Pr-formataoHTML"/>
        <w:numPr>
          <w:ilvl w:val="1"/>
          <w:numId w:val="45"/>
        </w:numPr>
        <w:rPr>
          <w:rFonts w:ascii="Arial" w:eastAsia="Cambria Math" w:hAnsi="Arial" w:cs="Arial"/>
        </w:rPr>
      </w:pPr>
      <w:r w:rsidRPr="00817716">
        <w:rPr>
          <w:rFonts w:ascii="Arial" w:eastAsia="Cambria Math" w:hAnsi="Arial" w:cs="Arial"/>
        </w:rPr>
        <w:t>O formulário de cadastro deve conter os campos "E-mail" e "Senha".</w:t>
      </w:r>
    </w:p>
    <w:p w14:paraId="3723B4E7" w14:textId="77777777" w:rsidR="00817716" w:rsidRPr="00A4256F" w:rsidRDefault="00817716" w:rsidP="00817716">
      <w:pPr>
        <w:pStyle w:val="Pr-formataoHTML"/>
        <w:numPr>
          <w:ilvl w:val="1"/>
          <w:numId w:val="45"/>
        </w:numPr>
        <w:rPr>
          <w:rFonts w:ascii="Arial" w:eastAsia="Cambria Math" w:hAnsi="Arial" w:cs="Arial"/>
          <w:strike/>
        </w:rPr>
      </w:pPr>
      <w:commentRangeStart w:id="24"/>
      <w:r w:rsidRPr="00A4256F">
        <w:rPr>
          <w:rFonts w:ascii="Arial" w:eastAsia="Cambria Math" w:hAnsi="Arial" w:cs="Arial"/>
          <w:strike/>
        </w:rPr>
        <w:t>Ambos os campos devem ser obrigatórios para o envio do formulário.</w:t>
      </w:r>
      <w:commentRangeEnd w:id="24"/>
      <w:r w:rsidR="00A4256F">
        <w:rPr>
          <w:rStyle w:val="Refdecomentrio"/>
          <w:rFonts w:ascii="Cambria Math" w:eastAsia="Cambria Math" w:hAnsi="Cambria Math" w:cs="Cambria Math"/>
          <w:lang w:eastAsia="en-US"/>
        </w:rPr>
        <w:commentReference w:id="24"/>
      </w:r>
    </w:p>
    <w:p w14:paraId="6FDFE545" w14:textId="229B0872" w:rsidR="00817716" w:rsidRPr="00817716" w:rsidRDefault="00817716" w:rsidP="00817716">
      <w:pPr>
        <w:pStyle w:val="Pr-formataoHTML"/>
        <w:numPr>
          <w:ilvl w:val="0"/>
          <w:numId w:val="45"/>
        </w:numPr>
        <w:rPr>
          <w:rFonts w:ascii="Arial" w:eastAsia="Cambria Math" w:hAnsi="Arial" w:cs="Arial"/>
        </w:rPr>
      </w:pPr>
      <w:r w:rsidRPr="00817716">
        <w:rPr>
          <w:rFonts w:ascii="Arial" w:eastAsia="Cambria Math" w:hAnsi="Arial" w:cs="Arial"/>
        </w:rPr>
        <w:t>Validação de e-mail já cadastrado</w:t>
      </w:r>
      <w:r w:rsidR="00077E48">
        <w:rPr>
          <w:rFonts w:ascii="Arial" w:eastAsia="Cambria Math" w:hAnsi="Arial" w:cs="Arial"/>
        </w:rPr>
        <w:t>;</w:t>
      </w:r>
    </w:p>
    <w:p w14:paraId="7B6B82B9" w14:textId="094BEF70" w:rsidR="00817716" w:rsidRPr="00817716" w:rsidRDefault="00817716" w:rsidP="00817716">
      <w:pPr>
        <w:pStyle w:val="Pr-formataoHTML"/>
        <w:numPr>
          <w:ilvl w:val="0"/>
          <w:numId w:val="45"/>
        </w:numPr>
        <w:rPr>
          <w:rFonts w:ascii="Arial" w:eastAsia="Cambria Math" w:hAnsi="Arial" w:cs="Arial"/>
        </w:rPr>
      </w:pPr>
      <w:r w:rsidRPr="00817716">
        <w:rPr>
          <w:rFonts w:ascii="Arial" w:eastAsia="Cambria Math" w:hAnsi="Arial" w:cs="Arial"/>
        </w:rPr>
        <w:t>Validação de senha fraca</w:t>
      </w:r>
      <w:r w:rsidR="00077E48">
        <w:rPr>
          <w:rFonts w:ascii="Arial" w:eastAsia="Cambria Math" w:hAnsi="Arial" w:cs="Arial"/>
        </w:rPr>
        <w:t>;</w:t>
      </w:r>
    </w:p>
    <w:p w14:paraId="30BAE987" w14:textId="44D652AD" w:rsidR="00817716" w:rsidRPr="00817716" w:rsidRDefault="00817716" w:rsidP="00817716">
      <w:pPr>
        <w:pStyle w:val="Pr-formataoHTML"/>
        <w:numPr>
          <w:ilvl w:val="0"/>
          <w:numId w:val="45"/>
        </w:numPr>
        <w:rPr>
          <w:rFonts w:ascii="Arial" w:eastAsia="Cambria Math" w:hAnsi="Arial" w:cs="Arial"/>
        </w:rPr>
      </w:pPr>
      <w:r w:rsidRPr="00817716">
        <w:rPr>
          <w:rFonts w:ascii="Arial" w:eastAsia="Cambria Math" w:hAnsi="Arial" w:cs="Arial"/>
        </w:rPr>
        <w:t>Validação de formato do e-mail</w:t>
      </w:r>
    </w:p>
    <w:p w14:paraId="53E78733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</w:p>
    <w:p w14:paraId="2BDF4228" w14:textId="2F514A05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  <w:b/>
        </w:rPr>
      </w:pPr>
      <w:r w:rsidRPr="00136FC5">
        <w:rPr>
          <w:rFonts w:ascii="Arial" w:eastAsia="Cambria Math" w:hAnsi="Arial" w:cs="Arial"/>
          <w:b/>
        </w:rPr>
        <w:t>Cenário 1: Cadastro bem-sucedido</w:t>
      </w:r>
    </w:p>
    <w:p w14:paraId="568991CC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Dado que eu estou na página de cadastro</w:t>
      </w:r>
    </w:p>
    <w:p w14:paraId="76AB1101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preencho o campo "E-mail" com "usuario@example.com"</w:t>
      </w:r>
    </w:p>
    <w:p w14:paraId="1BB841A9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preencho o campo "Senha" com "senhaSegura123"</w:t>
      </w:r>
    </w:p>
    <w:p w14:paraId="06BBB243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Quando clico no botão "Cadastrar"</w:t>
      </w:r>
    </w:p>
    <w:p w14:paraId="69B25ADA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Então devo ver a mensagem "Cadastro realizado com sucesso"</w:t>
      </w:r>
    </w:p>
    <w:p w14:paraId="144B4C24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devo ser redirecionado para a página inicial</w:t>
      </w:r>
    </w:p>
    <w:p w14:paraId="03E5096F" w14:textId="77777777" w:rsidR="00136FC5" w:rsidRDefault="00136FC5" w:rsidP="00136FC5">
      <w:pPr>
        <w:pStyle w:val="Pr-formataoHTML"/>
        <w:ind w:left="709"/>
        <w:rPr>
          <w:rFonts w:ascii="Cambria Math" w:eastAsia="Cambria Math" w:hAnsi="Cambria Math" w:cs="Cambria Math"/>
          <w:sz w:val="24"/>
          <w:szCs w:val="24"/>
        </w:rPr>
      </w:pPr>
    </w:p>
    <w:p w14:paraId="0DE6CDE4" w14:textId="695F30EE" w:rsidR="00136FC5" w:rsidRPr="00BB6B8E" w:rsidRDefault="00136FC5" w:rsidP="00136FC5">
      <w:pPr>
        <w:pStyle w:val="Pr-formataoHTML"/>
        <w:ind w:left="709"/>
        <w:rPr>
          <w:rFonts w:ascii="Arial" w:eastAsia="Cambria Math" w:hAnsi="Arial" w:cs="Arial"/>
          <w:b/>
        </w:rPr>
      </w:pPr>
      <w:r w:rsidRPr="00BB6B8E">
        <w:rPr>
          <w:rFonts w:ascii="Arial" w:eastAsia="Cambria Math" w:hAnsi="Arial" w:cs="Arial"/>
          <w:b/>
        </w:rPr>
        <w:t>Cenário 2: Cadastro com e-mail já existente</w:t>
      </w:r>
    </w:p>
    <w:p w14:paraId="412820EF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Dado que já existe um usuário com o e-mail "usuario@example.com"</w:t>
      </w:r>
    </w:p>
    <w:p w14:paraId="3B8454DB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eu estou na página de cadastro</w:t>
      </w:r>
    </w:p>
    <w:p w14:paraId="5EB81BD7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preencho o campo "E-mail" com "usuario@example.com"</w:t>
      </w:r>
    </w:p>
    <w:p w14:paraId="5810EF7B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 preencho o campo "Senha" com "senhaSegura123"</w:t>
      </w:r>
    </w:p>
    <w:p w14:paraId="1CC01C80" w14:textId="77777777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Quando clico no botão "Cadastrar"</w:t>
      </w:r>
    </w:p>
    <w:p w14:paraId="6E535700" w14:textId="2A890AC0" w:rsidR="00BE788B" w:rsidRDefault="00136FC5" w:rsidP="00817716">
      <w:pPr>
        <w:pStyle w:val="Pr-formataoHTML"/>
        <w:ind w:left="709"/>
        <w:rPr>
          <w:rFonts w:ascii="Arial" w:eastAsia="Cambria Math" w:hAnsi="Arial" w:cs="Arial"/>
        </w:rPr>
      </w:pPr>
      <w:r w:rsidRPr="00136FC5">
        <w:rPr>
          <w:rFonts w:ascii="Arial" w:eastAsia="Cambria Math" w:hAnsi="Arial" w:cs="Arial"/>
        </w:rPr>
        <w:t>Então devo ver a mensagem de erro "E-mail já cadastrado"</w:t>
      </w:r>
    </w:p>
    <w:p w14:paraId="46F08324" w14:textId="77777777" w:rsidR="00BB6B8E" w:rsidRPr="00136FC5" w:rsidRDefault="00BB6B8E" w:rsidP="00136FC5">
      <w:pPr>
        <w:pStyle w:val="Pr-formataoHTML"/>
        <w:ind w:left="709"/>
        <w:rPr>
          <w:rFonts w:ascii="Arial" w:eastAsia="Cambria Math" w:hAnsi="Arial" w:cs="Arial"/>
        </w:rPr>
      </w:pPr>
    </w:p>
    <w:p w14:paraId="7D8977A9" w14:textId="02B9B8ED" w:rsidR="00136FC5" w:rsidRPr="00A4256F" w:rsidRDefault="00136FC5" w:rsidP="00136FC5">
      <w:pPr>
        <w:pStyle w:val="Pr-formataoHTML"/>
        <w:ind w:left="709"/>
        <w:rPr>
          <w:rFonts w:ascii="Arial" w:eastAsia="Cambria Math" w:hAnsi="Arial" w:cs="Arial"/>
          <w:b/>
        </w:rPr>
      </w:pPr>
      <w:r w:rsidRPr="00A4256F">
        <w:rPr>
          <w:rFonts w:ascii="Arial" w:eastAsia="Cambria Math" w:hAnsi="Arial" w:cs="Arial"/>
          <w:b/>
        </w:rPr>
        <w:t>Cenário 3: Cadastro com senha fraca</w:t>
      </w:r>
    </w:p>
    <w:p w14:paraId="53E4C43B" w14:textId="77777777" w:rsidR="00136FC5" w:rsidRPr="00A4256F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A4256F">
        <w:rPr>
          <w:rFonts w:ascii="Arial" w:eastAsia="Cambria Math" w:hAnsi="Arial" w:cs="Arial"/>
        </w:rPr>
        <w:t>Dado que eu estou na página de cadastro</w:t>
      </w:r>
    </w:p>
    <w:p w14:paraId="0A48E1AE" w14:textId="77777777" w:rsidR="00136FC5" w:rsidRPr="00A4256F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A4256F">
        <w:rPr>
          <w:rFonts w:ascii="Arial" w:eastAsia="Cambria Math" w:hAnsi="Arial" w:cs="Arial"/>
        </w:rPr>
        <w:t>E preencho o campo "E-mail" com "novo@example.com"</w:t>
      </w:r>
    </w:p>
    <w:p w14:paraId="29068650" w14:textId="77777777" w:rsidR="00136FC5" w:rsidRPr="00A4256F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A4256F">
        <w:rPr>
          <w:rFonts w:ascii="Arial" w:eastAsia="Cambria Math" w:hAnsi="Arial" w:cs="Arial"/>
        </w:rPr>
        <w:t>E preencho o campo "Senha" com "123"</w:t>
      </w:r>
    </w:p>
    <w:p w14:paraId="7A5B6414" w14:textId="77777777" w:rsidR="00136FC5" w:rsidRPr="00A4256F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A4256F">
        <w:rPr>
          <w:rFonts w:ascii="Arial" w:eastAsia="Cambria Math" w:hAnsi="Arial" w:cs="Arial"/>
        </w:rPr>
        <w:t>Quando clico no botão "Cadastrar"</w:t>
      </w:r>
    </w:p>
    <w:p w14:paraId="1F1B5C3D" w14:textId="210D9C3C" w:rsidR="00136FC5" w:rsidRPr="00136FC5" w:rsidRDefault="00136FC5" w:rsidP="00136FC5">
      <w:pPr>
        <w:pStyle w:val="Pr-formataoHTML"/>
        <w:ind w:left="709"/>
        <w:rPr>
          <w:rFonts w:ascii="Arial" w:eastAsia="Cambria Math" w:hAnsi="Arial" w:cs="Arial"/>
        </w:rPr>
      </w:pPr>
      <w:r w:rsidRPr="00A4256F">
        <w:rPr>
          <w:rFonts w:ascii="Arial" w:eastAsia="Cambria Math" w:hAnsi="Arial" w:cs="Arial"/>
        </w:rPr>
        <w:t>Então devo ver a mensagem de erro "A senha deve ter pelo menos 8 caracteres"</w:t>
      </w:r>
      <w:r w:rsidR="00BB6B8E" w:rsidRPr="00A4256F">
        <w:rPr>
          <w:rFonts w:ascii="Arial" w:eastAsia="Cambria Math" w:hAnsi="Arial" w:cs="Arial"/>
        </w:rPr>
        <w:t>.</w:t>
      </w:r>
    </w:p>
    <w:p w14:paraId="7CC3F399" w14:textId="092A3075" w:rsidR="00136FC5" w:rsidRDefault="00136FC5" w:rsidP="00136FC5"/>
    <w:p w14:paraId="3291B2B9" w14:textId="4B797449" w:rsidR="00774203" w:rsidRDefault="00774203" w:rsidP="00774203">
      <w:pPr>
        <w:ind w:left="709"/>
      </w:pPr>
      <w:r w:rsidRPr="00774203">
        <w:rPr>
          <w:noProof/>
        </w:rPr>
        <w:drawing>
          <wp:inline distT="0" distB="0" distL="0" distR="0" wp14:anchorId="561AF062" wp14:editId="6284CC9F">
            <wp:extent cx="3200847" cy="365811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F1B6" w14:textId="6023F90B" w:rsidR="00406DA2" w:rsidRPr="00774203" w:rsidRDefault="00774203" w:rsidP="00774203">
      <w:pPr>
        <w:ind w:left="709"/>
        <w:rPr>
          <w:sz w:val="22"/>
        </w:rPr>
      </w:pPr>
      <w:hyperlink r:id="rId21" w:history="1">
        <w:r w:rsidRPr="00774203">
          <w:rPr>
            <w:rStyle w:val="Hyperlink"/>
            <w:sz w:val="22"/>
          </w:rPr>
          <w:t>Tela de login</w:t>
        </w:r>
        <w:bookmarkStart w:id="25" w:name="_Atores"/>
        <w:bookmarkStart w:id="26" w:name="_Interface_Arquivos"/>
        <w:bookmarkStart w:id="27" w:name="_Interface_Status_da"/>
        <w:bookmarkStart w:id="28" w:name="_Interface_Histórico_de"/>
        <w:bookmarkStart w:id="29" w:name="_Interface_Popup_Anexação"/>
        <w:bookmarkStart w:id="30" w:name="_Toc329851654"/>
        <w:bookmarkEnd w:id="20"/>
        <w:bookmarkEnd w:id="21"/>
        <w:bookmarkEnd w:id="22"/>
        <w:bookmarkEnd w:id="23"/>
        <w:bookmarkEnd w:id="25"/>
        <w:bookmarkEnd w:id="26"/>
        <w:bookmarkEnd w:id="27"/>
        <w:bookmarkEnd w:id="28"/>
        <w:bookmarkEnd w:id="29"/>
      </w:hyperlink>
      <w:r w:rsidR="0000261E" w:rsidRPr="0008450B">
        <w:rPr>
          <w:rFonts w:ascii="Arial" w:hAnsi="Arial" w:cs="Arial"/>
        </w:rPr>
        <w:br w:type="page"/>
      </w:r>
      <w:bookmarkEnd w:id="30"/>
      <w:r w:rsidR="005A1B9C">
        <w:rPr>
          <w:rFonts w:ascii="Arial" w:hAnsi="Arial" w:cs="Arial"/>
        </w:rPr>
        <w:lastRenderedPageBreak/>
        <w:t>Aprovadores</w:t>
      </w:r>
    </w:p>
    <w:p w14:paraId="5D77F1B7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41307964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1B348D48" w14:textId="7DE39DD1" w:rsidR="005A1B9C" w:rsidRPr="0008450B" w:rsidRDefault="005A1B9C" w:rsidP="000929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4A1CC8EA" w14:textId="77777777" w:rsidR="005A1B9C" w:rsidRPr="0008450B" w:rsidRDefault="005A1B9C" w:rsidP="000929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2257FC61" w:rsidR="005A1B9C" w:rsidRPr="005A1B9C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 w:rsidRPr="005A1B9C">
              <w:rPr>
                <w:rFonts w:ascii="Arial" w:hAnsi="Arial" w:cs="Arial"/>
                <w:i w:val="0"/>
                <w:color w:val="auto"/>
              </w:rPr>
              <w:t>Nome completo</w:t>
            </w:r>
          </w:p>
        </w:tc>
        <w:tc>
          <w:tcPr>
            <w:tcW w:w="2460" w:type="pct"/>
            <w:vAlign w:val="center"/>
          </w:tcPr>
          <w:p w14:paraId="55A3C63A" w14:textId="1B912816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proofErr w:type="spellStart"/>
            <w:r>
              <w:rPr>
                <w:rFonts w:ascii="Arial" w:hAnsi="Arial" w:cs="Arial"/>
                <w:i w:val="0"/>
                <w:color w:val="auto"/>
              </w:rPr>
              <w:t>xxxxx</w:t>
            </w:r>
            <w:proofErr w:type="spellEnd"/>
          </w:p>
        </w:tc>
      </w:tr>
      <w:tr w:rsidR="005A1B9C" w:rsidRPr="0008450B" w14:paraId="12AC6057" w14:textId="77777777" w:rsidTr="0018578B">
        <w:trPr>
          <w:trHeight w:val="348"/>
          <w:jc w:val="center"/>
        </w:trPr>
        <w:tc>
          <w:tcPr>
            <w:tcW w:w="2540" w:type="pct"/>
          </w:tcPr>
          <w:p w14:paraId="302E744B" w14:textId="77777777" w:rsidR="005A1B9C" w:rsidRPr="0008450B" w:rsidRDefault="005A1B9C" w:rsidP="005A1B9C">
            <w:pPr>
              <w:pStyle w:val="Textodebalo"/>
              <w:tabs>
                <w:tab w:val="left" w:pos="571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completo</w:t>
            </w:r>
          </w:p>
          <w:p w14:paraId="1C5BA72F" w14:textId="2C6B6C82" w:rsidR="005A1B9C" w:rsidRPr="0008450B" w:rsidRDefault="005A1B9C" w:rsidP="005A1B9C">
            <w:pPr>
              <w:pStyle w:val="Textodebalo"/>
              <w:tabs>
                <w:tab w:val="left" w:pos="571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pct"/>
            <w:vAlign w:val="center"/>
          </w:tcPr>
          <w:p w14:paraId="03296D27" w14:textId="328E2A35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proofErr w:type="spellStart"/>
            <w:r>
              <w:rPr>
                <w:rFonts w:ascii="Arial" w:hAnsi="Arial" w:cs="Arial"/>
                <w:i w:val="0"/>
                <w:color w:val="auto"/>
              </w:rPr>
              <w:t>xxxxx</w:t>
            </w:r>
            <w:proofErr w:type="spellEnd"/>
          </w:p>
        </w:tc>
      </w:tr>
    </w:tbl>
    <w:p w14:paraId="5D77F1D8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5D77F1D9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22"/>
      <w:footerReference w:type="first" r:id="rId23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4" w:author="CARINA RORIZ PIMENTA" w:date="2025-09-25T11:01:00Z" w:initials="cp">
    <w:p w14:paraId="65318FB9" w14:textId="5B1225F9" w:rsidR="00A4256F" w:rsidRDefault="00A4256F">
      <w:pPr>
        <w:pStyle w:val="Textodecomentrio"/>
      </w:pPr>
      <w:r>
        <w:rPr>
          <w:rStyle w:val="Refdecomentrio"/>
        </w:rPr>
        <w:annotationRef/>
      </w:r>
      <w:r>
        <w:t>Marcar as regras removidas com a opção “tachado”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318F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0023" w16cex:dateUtc="2025-09-25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318FB9" w16cid:durableId="668B00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DE21D" w14:textId="77777777" w:rsidR="008907D8" w:rsidRDefault="008907D8">
      <w:pPr>
        <w:pStyle w:val="Ttulo"/>
      </w:pPr>
      <w:r>
        <w:separator/>
      </w:r>
    </w:p>
  </w:endnote>
  <w:endnote w:type="continuationSeparator" w:id="0">
    <w:p w14:paraId="23D062C4" w14:textId="77777777" w:rsidR="008907D8" w:rsidRDefault="008907D8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5D77F1F5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5D77F1F1" w14:textId="48297E08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5D77F1F2" w14:textId="531E4A1E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1F3" w14:textId="58777BC3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1F4" w14:textId="3325D3D1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1F6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5D77F207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5D77F203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5D77F204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205" w14:textId="371266A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206" w14:textId="130D6DB5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208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BF44" w14:textId="77777777" w:rsidR="008907D8" w:rsidRDefault="008907D8">
      <w:pPr>
        <w:pStyle w:val="Ttulo"/>
      </w:pPr>
      <w:r>
        <w:separator/>
      </w:r>
    </w:p>
  </w:footnote>
  <w:footnote w:type="continuationSeparator" w:id="0">
    <w:p w14:paraId="291FC9EC" w14:textId="77777777" w:rsidR="008907D8" w:rsidRDefault="008907D8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EA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FCBECE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" fillcolor="#7fc349" stroked="f"/>
          </w:pict>
        </mc:Fallback>
      </mc:AlternateContent>
    </w:r>
  </w:p>
  <w:p w14:paraId="5D77F1EB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5D77F1EF" w14:textId="77777777" w:rsidTr="005C1931">
      <w:trPr>
        <w:trHeight w:val="709"/>
      </w:trPr>
      <w:tc>
        <w:tcPr>
          <w:tcW w:w="1701" w:type="dxa"/>
        </w:tcPr>
        <w:p w14:paraId="5D77F1EC" w14:textId="37CA1A32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E4CDC8D" w14:textId="77777777" w:rsidR="00136FC5" w:rsidRPr="0008450B" w:rsidRDefault="00136FC5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5D77F1EE" w14:textId="45B5E830" w:rsidR="00AD21BD" w:rsidRPr="00BD1F4C" w:rsidRDefault="00136FC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5D77F1F0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7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1FB" w14:textId="77777777" w:rsidTr="00CA7425">
      <w:trPr>
        <w:trHeight w:val="709"/>
      </w:trPr>
      <w:tc>
        <w:tcPr>
          <w:tcW w:w="1701" w:type="dxa"/>
        </w:tcPr>
        <w:p w14:paraId="5D77F1F8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9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5D77F1FA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5D77F1FC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D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201" w14:textId="77777777" w:rsidTr="00CA7425">
      <w:trPr>
        <w:trHeight w:val="709"/>
      </w:trPr>
      <w:tc>
        <w:tcPr>
          <w:tcW w:w="1701" w:type="dxa"/>
        </w:tcPr>
        <w:p w14:paraId="5D77F1F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F" w14:textId="0F409729" w:rsidR="001B655E" w:rsidRPr="0008450B" w:rsidRDefault="00136FC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5D77F200" w14:textId="765D5845" w:rsidR="001B655E" w:rsidRPr="00BD1F4C" w:rsidRDefault="00AD21BD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="00C76A77"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 w:rsidR="00136FC5"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5D77F202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39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0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2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6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39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5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3"/>
  </w:num>
  <w:num w:numId="29" w16cid:durableId="226233079">
    <w:abstractNumId w:val="2"/>
  </w:num>
  <w:num w:numId="30" w16cid:durableId="189028858">
    <w:abstractNumId w:val="40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7"/>
  </w:num>
  <w:num w:numId="40" w16cid:durableId="407119365">
    <w:abstractNumId w:val="12"/>
  </w:num>
  <w:num w:numId="41" w16cid:durableId="1632515152">
    <w:abstractNumId w:val="34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1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INA RORIZ PIMENTA">
    <w15:presenceInfo w15:providerId="AD" w15:userId="S::carina.pimenta@tce.mg.gov.br::065648e3-1199-45c8-82fc-e80020b8c0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attachedTemplate r:id="rId1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7EE4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5D77F0A4"/>
  <w15:chartTrackingRefBased/>
  <w15:docId w15:val="{E4AEE814-2467-42B9-84EA-7D557211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4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  <w:spacing w:before="120"/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spacing w:before="120"/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1F0644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teste" TargetMode="External"/><Relationship Id="rId7" Type="http://schemas.openxmlformats.org/officeDocument/2006/relationships/styles" Target="styles.xml"/><Relationship Id="rId12" Type="http://schemas.openxmlformats.org/officeDocument/2006/relationships/hyperlink" Target="mailto:e-mail%20do%20PO@tce.mg.gov.br" TargetMode="External"/><Relationship Id="rId17" Type="http://schemas.microsoft.com/office/2011/relationships/commentsExtended" Target="commentsExtended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3.xml"/><Relationship Id="rId27" Type="http://schemas.openxmlformats.org/officeDocument/2006/relationships/customXml" Target="../customXml/item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~1\sfranca\CONFIG~1\Temp\Template_Termo_Abertura-1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49C88CA-D8B3-42C4-B888-F70A5ED91B5F}"/>
</file>

<file path=customXml/itemProps5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2efca066-e5f0-43b1-8856-7650c54c9f9e"/>
    <ds:schemaRef ds:uri="50b7f6ba-ee2a-48b5-9969-738de684139f"/>
  </ds:schemaRefs>
</ds:datastoreItem>
</file>

<file path=customXml/itemProps6.xml><?xml version="1.0" encoding="utf-8"?>
<ds:datastoreItem xmlns:ds="http://schemas.openxmlformats.org/officeDocument/2006/customXml" ds:itemID="{4589411B-1D6A-45AC-9BF3-35D3144C80C0}"/>
</file>

<file path=docProps/app.xml><?xml version="1.0" encoding="utf-8"?>
<Properties xmlns="http://schemas.openxmlformats.org/officeDocument/2006/extended-properties" xmlns:vt="http://schemas.openxmlformats.org/officeDocument/2006/docPropsVTypes">
  <Template>Template_Termo_Abertura-1.dot</Template>
  <TotalTime>4268</TotalTime>
  <Pages>5</Pages>
  <Words>482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3079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cp:lastModifiedBy>CARINA RORIZ PIMENTA</cp:lastModifiedBy>
  <cp:revision>29</cp:revision>
  <cp:lastPrinted>2005-12-26T18:24:00Z</cp:lastPrinted>
  <dcterms:created xsi:type="dcterms:W3CDTF">2023-10-23T15:27:00Z</dcterms:created>
  <dcterms:modified xsi:type="dcterms:W3CDTF">2025-09-25T14:02:00Z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